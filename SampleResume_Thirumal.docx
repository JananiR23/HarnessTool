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090FC298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39875561" w14:textId="31D94B71" w:rsidR="001B2ABD" w:rsidRDefault="00CD47C0" w:rsidP="001B2ABD">
            <w:pPr>
              <w:tabs>
                <w:tab w:val="left" w:pos="990"/>
              </w:tabs>
              <w:jc w:val="center"/>
            </w:pPr>
            <w:r w:rsidRPr="00CD47C0">
              <w:rPr>
                <w:noProof/>
              </w:rPr>
              <w:drawing>
                <wp:inline distT="0" distB="0" distL="0" distR="0" wp14:anchorId="782FF202" wp14:editId="1C1EE418">
                  <wp:extent cx="1746340" cy="1625600"/>
                  <wp:effectExtent l="0" t="0" r="6350" b="0"/>
                  <wp:docPr id="11" name="Content Placeholder 10" descr="A person in a plaid shirt&#10;&#10;Description automatically generated with medium confidenc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AB5273-A9B4-498C-BCEC-938ED1FB413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ntent Placeholder 10" descr="A person in a plaid shirt&#10;&#10;Description automatically generated with medium confidence">
                            <a:extLst>
                              <a:ext uri="{FF2B5EF4-FFF2-40B4-BE49-F238E27FC236}">
                                <a16:creationId xmlns:a16="http://schemas.microsoft.com/office/drawing/2014/main" id="{9AAB5273-A9B4-498C-BCEC-938ED1FB413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256" cy="163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17E33937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316B7B2" w14:textId="29997F81" w:rsidR="001B2ABD" w:rsidRPr="00D833C5" w:rsidRDefault="000603B7" w:rsidP="001B2ABD">
            <w:pPr>
              <w:pStyle w:val="Title"/>
              <w:rPr>
                <w:sz w:val="52"/>
                <w:szCs w:val="52"/>
              </w:rPr>
            </w:pPr>
            <w:r w:rsidRPr="00D833C5">
              <w:rPr>
                <w:noProof/>
                <w:sz w:val="52"/>
                <w:szCs w:val="52"/>
              </w:rPr>
              <w:drawing>
                <wp:anchor distT="0" distB="0" distL="114300" distR="114300" simplePos="0" relativeHeight="251659264" behindDoc="0" locked="0" layoutInCell="1" allowOverlap="1" wp14:anchorId="36383B1C" wp14:editId="1C821F40">
                  <wp:simplePos x="0" y="0"/>
                  <wp:positionH relativeFrom="column">
                    <wp:posOffset>1435100</wp:posOffset>
                  </wp:positionH>
                  <wp:positionV relativeFrom="paragraph">
                    <wp:posOffset>-1447800</wp:posOffset>
                  </wp:positionV>
                  <wp:extent cx="959485" cy="959485"/>
                  <wp:effectExtent l="0" t="0" r="0" b="0"/>
                  <wp:wrapNone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485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833C5">
              <w:rPr>
                <w:sz w:val="52"/>
                <w:szCs w:val="52"/>
              </w:rPr>
              <w:t>Thirumalvallavan purushottaman</w:t>
            </w:r>
          </w:p>
          <w:p w14:paraId="1991CA6F" w14:textId="6DD90309" w:rsidR="001B2ABD" w:rsidRPr="005354E3" w:rsidRDefault="00D833C5" w:rsidP="001B2ABD">
            <w:pPr>
              <w:pStyle w:val="Subtitle"/>
              <w:rPr>
                <w:sz w:val="20"/>
                <w:szCs w:val="20"/>
              </w:rPr>
            </w:pPr>
            <w:r w:rsidRPr="00E15BC9">
              <w:rPr>
                <w:spacing w:val="0"/>
                <w:w w:val="49"/>
                <w:sz w:val="20"/>
                <w:szCs w:val="20"/>
              </w:rPr>
              <w:t>SharePoint Technical Lead (Senior Associate</w:t>
            </w:r>
            <w:r w:rsidR="005354E3" w:rsidRPr="00E15BC9">
              <w:rPr>
                <w:spacing w:val="56"/>
                <w:w w:val="49"/>
                <w:sz w:val="20"/>
                <w:szCs w:val="20"/>
              </w:rPr>
              <w:t>)</w:t>
            </w:r>
          </w:p>
        </w:tc>
      </w:tr>
      <w:tr w:rsidR="001B2ABD" w14:paraId="77D36907" w14:textId="77777777" w:rsidTr="001B2ABD">
        <w:tc>
          <w:tcPr>
            <w:tcW w:w="3600" w:type="dxa"/>
          </w:tcPr>
          <w:p w14:paraId="3CA90986" w14:textId="56416AD8" w:rsidR="001B2ABD" w:rsidRDefault="000603B7" w:rsidP="00036450">
            <w:pPr>
              <w:pStyle w:val="Heading3"/>
            </w:pPr>
            <w:r>
              <w:t>Professional summary</w:t>
            </w:r>
          </w:p>
          <w:p w14:paraId="6BC710B0" w14:textId="04E5E0DD" w:rsidR="000603B7" w:rsidRDefault="000603B7" w:rsidP="000603B7">
            <w:pPr>
              <w:numPr>
                <w:ilvl w:val="0"/>
                <w:numId w:val="1"/>
              </w:numPr>
              <w:spacing w:after="16" w:line="250" w:lineRule="auto"/>
              <w:ind w:right="114" w:hanging="360"/>
            </w:pPr>
            <w:r>
              <w:t xml:space="preserve">A dynamic, team spirited and performance driven professional with </w:t>
            </w:r>
            <w:r w:rsidR="007A017C">
              <w:t>14</w:t>
            </w:r>
            <w:r>
              <w:t xml:space="preserve"> years of experience in IT (Software) industry.  </w:t>
            </w:r>
          </w:p>
          <w:p w14:paraId="29977F6A" w14:textId="77777777" w:rsidR="000603B7" w:rsidRDefault="000603B7" w:rsidP="000603B7">
            <w:pPr>
              <w:numPr>
                <w:ilvl w:val="0"/>
                <w:numId w:val="1"/>
              </w:numPr>
              <w:spacing w:after="16" w:line="250" w:lineRule="auto"/>
              <w:ind w:right="114" w:hanging="360"/>
            </w:pPr>
            <w:r>
              <w:t xml:space="preserve">Currently associate with cognizant in the technology stack of M365 products. </w:t>
            </w:r>
          </w:p>
          <w:p w14:paraId="2DA079E5" w14:textId="77777777" w:rsidR="000603B7" w:rsidRDefault="000603B7" w:rsidP="000603B7">
            <w:pPr>
              <w:numPr>
                <w:ilvl w:val="0"/>
                <w:numId w:val="1"/>
              </w:numPr>
              <w:spacing w:after="16" w:line="250" w:lineRule="auto"/>
              <w:ind w:right="114" w:hanging="360"/>
            </w:pPr>
            <w:r>
              <w:t xml:space="preserve">Good understanding in all phases of a project lifecycle from scratch to shipment. </w:t>
            </w:r>
          </w:p>
          <w:p w14:paraId="1C280589" w14:textId="77777777" w:rsidR="000603B7" w:rsidRDefault="000603B7" w:rsidP="000603B7">
            <w:pPr>
              <w:numPr>
                <w:ilvl w:val="0"/>
                <w:numId w:val="1"/>
              </w:numPr>
              <w:spacing w:after="16" w:line="250" w:lineRule="auto"/>
              <w:ind w:right="114" w:hanging="360"/>
            </w:pPr>
            <w:r>
              <w:t xml:space="preserve">Experienced in design and implementation of collaboration solutions using M365 / SharePoint Online Modern Experience &amp; extend the functionalities with the help of SharePoint Framework (SPFx). </w:t>
            </w:r>
          </w:p>
          <w:p w14:paraId="69C582BE" w14:textId="69A8C343" w:rsidR="009A3DC3" w:rsidRDefault="009A3DC3" w:rsidP="000603B7">
            <w:pPr>
              <w:numPr>
                <w:ilvl w:val="0"/>
                <w:numId w:val="1"/>
              </w:numPr>
              <w:spacing w:after="28"/>
              <w:ind w:right="114" w:hanging="360"/>
            </w:pPr>
            <w:r>
              <w:t>Have knowledge as beginner in Power BI tool</w:t>
            </w:r>
          </w:p>
          <w:p w14:paraId="72FA8D01" w14:textId="3B85183B" w:rsidR="000603B7" w:rsidRDefault="005E1770" w:rsidP="000603B7">
            <w:pPr>
              <w:numPr>
                <w:ilvl w:val="0"/>
                <w:numId w:val="1"/>
              </w:numPr>
              <w:spacing w:after="28"/>
              <w:ind w:right="114" w:hanging="360"/>
            </w:pPr>
            <w:r>
              <w:t xml:space="preserve">Experience in overseeing the </w:t>
            </w:r>
            <w:r w:rsidR="009A3DC3">
              <w:t>day-to-day</w:t>
            </w:r>
            <w:r>
              <w:t xml:space="preserve"> </w:t>
            </w:r>
            <w:r w:rsidR="009A3DC3">
              <w:t>operations of the team and making sure motivation and performance levels are maintained.</w:t>
            </w:r>
          </w:p>
          <w:p w14:paraId="7ADBE71D" w14:textId="77777777" w:rsidR="000603B7" w:rsidRDefault="000603B7" w:rsidP="000603B7">
            <w:pPr>
              <w:spacing w:after="16" w:line="250" w:lineRule="auto"/>
              <w:ind w:left="460" w:right="114"/>
            </w:pPr>
          </w:p>
          <w:p w14:paraId="203A2B73" w14:textId="0D9516A1" w:rsidR="00036450" w:rsidRDefault="00036450" w:rsidP="009260CD"/>
          <w:p w14:paraId="72A192BF" w14:textId="77777777" w:rsidR="00036450" w:rsidRDefault="00036450" w:rsidP="00036450"/>
          <w:sdt>
            <w:sdtPr>
              <w:id w:val="-1954003311"/>
              <w:placeholder>
                <w:docPart w:val="625316C6C8DB45AEBC02E107E6496869"/>
              </w:placeholder>
              <w:temporary/>
              <w:showingPlcHdr/>
              <w15:appearance w15:val="hidden"/>
            </w:sdtPr>
            <w:sdtEndPr/>
            <w:sdtContent>
              <w:p w14:paraId="3B879D87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p w14:paraId="5BF356C7" w14:textId="34F896F6" w:rsidR="004D3011" w:rsidRPr="009A14CB" w:rsidRDefault="000603B7" w:rsidP="004D3011">
            <w:pPr>
              <w:rPr>
                <w:b/>
                <w:bCs/>
              </w:rPr>
            </w:pPr>
            <w:r w:rsidRPr="009A14CB">
              <w:rPr>
                <w:b/>
                <w:bCs/>
              </w:rPr>
              <w:t>+91-9952967896</w:t>
            </w:r>
          </w:p>
          <w:p w14:paraId="2154E6B0" w14:textId="77777777" w:rsidR="004D3011" w:rsidRPr="004D3011" w:rsidRDefault="004D3011" w:rsidP="004D3011"/>
          <w:sdt>
            <w:sdtPr>
              <w:id w:val="-240260293"/>
              <w:placeholder>
                <w:docPart w:val="34C2E5AB27C647C89AA20C191CAC9A10"/>
              </w:placeholder>
              <w:temporary/>
              <w:showingPlcHdr/>
              <w15:appearance w15:val="hidden"/>
            </w:sdtPr>
            <w:sdtEndPr/>
            <w:sdtContent>
              <w:p w14:paraId="55346F7B" w14:textId="77777777" w:rsidR="004D3011" w:rsidRDefault="004D3011" w:rsidP="004D3011">
                <w:r w:rsidRPr="00DF1D67">
                  <w:rPr>
                    <w:rFonts w:asciiTheme="majorHAnsi" w:eastAsiaTheme="majorEastAsia" w:hAnsiTheme="majorHAnsi" w:cstheme="majorBidi"/>
                    <w:b/>
                    <w:caps/>
                    <w:color w:val="548AB7" w:themeColor="accent1" w:themeShade="BF"/>
                    <w:sz w:val="22"/>
                    <w:szCs w:val="24"/>
                  </w:rPr>
                  <w:t>EMAIL:</w:t>
                </w:r>
              </w:p>
            </w:sdtContent>
          </w:sdt>
          <w:p w14:paraId="57A5A8C9" w14:textId="7FF10B55" w:rsidR="00036450" w:rsidRDefault="00E15BC9" w:rsidP="004D3011">
            <w:pPr>
              <w:rPr>
                <w:b/>
                <w:bCs/>
              </w:rPr>
            </w:pPr>
            <w:hyperlink r:id="rId12" w:history="1">
              <w:r w:rsidR="00DF1D67" w:rsidRPr="006F3018">
                <w:rPr>
                  <w:rStyle w:val="Hyperlink"/>
                  <w:b/>
                  <w:bCs/>
                </w:rPr>
                <w:t>Thirub4u@gmail.com</w:t>
              </w:r>
            </w:hyperlink>
          </w:p>
          <w:p w14:paraId="63385C40" w14:textId="77777777" w:rsidR="00DF1D67" w:rsidRPr="00DF1D67" w:rsidRDefault="00DF1D67" w:rsidP="004D3011">
            <w:pPr>
              <w:rPr>
                <w:b/>
                <w:bCs/>
              </w:rPr>
            </w:pPr>
          </w:p>
          <w:p w14:paraId="53F4361B" w14:textId="77777777" w:rsidR="009A14CB" w:rsidRPr="00E4381A" w:rsidRDefault="009A14CB" w:rsidP="004D3011">
            <w:pPr>
              <w:rPr>
                <w:rStyle w:val="Hyperlink"/>
              </w:rPr>
            </w:pPr>
          </w:p>
          <w:p w14:paraId="69AB9A7F" w14:textId="77B53565" w:rsidR="004D3011" w:rsidRPr="004D3011" w:rsidRDefault="004D3011" w:rsidP="004D3011"/>
        </w:tc>
        <w:tc>
          <w:tcPr>
            <w:tcW w:w="720" w:type="dxa"/>
          </w:tcPr>
          <w:p w14:paraId="7752F3AB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445AD8CA" w14:textId="157CF25A" w:rsidR="001B2ABD" w:rsidRDefault="000603B7" w:rsidP="00036450">
            <w:pPr>
              <w:pStyle w:val="Heading2"/>
            </w:pPr>
            <w:r>
              <w:t>Technical expertise</w:t>
            </w:r>
          </w:p>
          <w:p w14:paraId="6F9332CF" w14:textId="05ADA4CA" w:rsidR="009926DA" w:rsidRDefault="009926DA" w:rsidP="00D6422E">
            <w:pPr>
              <w:numPr>
                <w:ilvl w:val="0"/>
                <w:numId w:val="4"/>
              </w:numPr>
              <w:spacing w:after="16" w:line="250" w:lineRule="auto"/>
              <w:ind w:right="39" w:hanging="360"/>
            </w:pPr>
            <w:r>
              <w:t xml:space="preserve">Developed the Unified Provisioning Framework for SharePoint Modern Sites </w:t>
            </w:r>
            <w:r w:rsidR="00E90820">
              <w:t>and PowerApps</w:t>
            </w:r>
            <w:r>
              <w:t xml:space="preserve">.  </w:t>
            </w:r>
          </w:p>
          <w:p w14:paraId="7D1112B3" w14:textId="77777777" w:rsidR="009926DA" w:rsidRDefault="009926DA" w:rsidP="009926DA">
            <w:pPr>
              <w:numPr>
                <w:ilvl w:val="0"/>
                <w:numId w:val="2"/>
              </w:numPr>
              <w:spacing w:after="16" w:line="250" w:lineRule="auto"/>
              <w:ind w:right="39" w:hanging="360"/>
            </w:pPr>
            <w:r>
              <w:t xml:space="preserve">Worked on conversion of existing legacy Nintex application to modern power automate solutions.  </w:t>
            </w:r>
          </w:p>
          <w:p w14:paraId="130765A0" w14:textId="77777777" w:rsidR="009926DA" w:rsidRDefault="009926DA" w:rsidP="009926DA">
            <w:pPr>
              <w:numPr>
                <w:ilvl w:val="0"/>
                <w:numId w:val="2"/>
              </w:numPr>
              <w:spacing w:after="16" w:line="250" w:lineRule="auto"/>
              <w:ind w:right="39" w:hanging="360"/>
            </w:pPr>
            <w:r>
              <w:t xml:space="preserve">Prepare Migration Specification Document, Unit Test Cases and </w:t>
            </w:r>
          </w:p>
          <w:p w14:paraId="1DD263B3" w14:textId="77777777" w:rsidR="009926DA" w:rsidRDefault="009926DA" w:rsidP="009926DA">
            <w:pPr>
              <w:ind w:left="370" w:right="39"/>
            </w:pPr>
            <w:r>
              <w:t xml:space="preserve">Unit Test Results.  </w:t>
            </w:r>
          </w:p>
          <w:p w14:paraId="2B4782D3" w14:textId="646B99F2" w:rsidR="009926DA" w:rsidRDefault="009926DA" w:rsidP="009926DA">
            <w:pPr>
              <w:numPr>
                <w:ilvl w:val="0"/>
                <w:numId w:val="2"/>
              </w:numPr>
              <w:spacing w:after="16" w:line="250" w:lineRule="auto"/>
              <w:ind w:right="39" w:hanging="360"/>
            </w:pPr>
            <w:r>
              <w:t xml:space="preserve">Worked </w:t>
            </w:r>
            <w:r w:rsidR="009C13CB">
              <w:t>as Technical Lead to a SharePoint team and</w:t>
            </w:r>
            <w:r w:rsidR="00D33EAC">
              <w:t xml:space="preserve"> handled client interaction, project planning and deliveries.</w:t>
            </w:r>
          </w:p>
          <w:p w14:paraId="52C3444A" w14:textId="191C5AA6" w:rsidR="009926DA" w:rsidRDefault="009926DA" w:rsidP="009926DA">
            <w:pPr>
              <w:numPr>
                <w:ilvl w:val="0"/>
                <w:numId w:val="2"/>
              </w:numPr>
              <w:spacing w:after="16" w:line="250" w:lineRule="auto"/>
              <w:ind w:right="39" w:hanging="360"/>
            </w:pPr>
            <w:r>
              <w:t xml:space="preserve">Worked as Technical Consultant in understanding the feasibility of solutions for rolling out the </w:t>
            </w:r>
            <w:r w:rsidR="009C13CB">
              <w:t>solution deployment for the system.</w:t>
            </w:r>
            <w:r>
              <w:t xml:space="preserve"> </w:t>
            </w:r>
          </w:p>
          <w:p w14:paraId="32A55DCB" w14:textId="5FB1876C" w:rsidR="009926DA" w:rsidRDefault="009926DA" w:rsidP="009926DA">
            <w:pPr>
              <w:numPr>
                <w:ilvl w:val="0"/>
                <w:numId w:val="2"/>
              </w:numPr>
              <w:spacing w:after="16" w:line="250" w:lineRule="auto"/>
              <w:ind w:right="39" w:hanging="360"/>
            </w:pPr>
            <w:r>
              <w:t xml:space="preserve">Proven </w:t>
            </w:r>
            <w:r w:rsidR="005E1770">
              <w:t>experience in responsibilities such as Requirement specification, functional and technical design, involvement in complete development process at code level</w:t>
            </w:r>
          </w:p>
          <w:p w14:paraId="761CD853" w14:textId="789EDFB0" w:rsidR="009926DA" w:rsidRDefault="009926DA" w:rsidP="009926DA">
            <w:pPr>
              <w:numPr>
                <w:ilvl w:val="0"/>
                <w:numId w:val="2"/>
              </w:numPr>
              <w:spacing w:after="16" w:line="250" w:lineRule="auto"/>
              <w:ind w:right="39" w:hanging="360"/>
            </w:pPr>
            <w:r>
              <w:t xml:space="preserve">Strong Knowledge on Microsoft 365 products like </w:t>
            </w:r>
            <w:r w:rsidR="00E90820">
              <w:t>SharePoint, PowerApps</w:t>
            </w:r>
            <w:r>
              <w:t xml:space="preserve"> and Power Automate. </w:t>
            </w:r>
          </w:p>
          <w:p w14:paraId="55FC7FE4" w14:textId="77777777" w:rsidR="009926DA" w:rsidRDefault="009926DA" w:rsidP="009926DA">
            <w:pPr>
              <w:spacing w:after="16" w:line="250" w:lineRule="auto"/>
              <w:ind w:left="360" w:right="39"/>
            </w:pPr>
          </w:p>
          <w:sdt>
            <w:sdtPr>
              <w:id w:val="1001553383"/>
              <w:placeholder>
                <w:docPart w:val="268803BCD9274D21A2C6B16638D4620A"/>
              </w:placeholder>
              <w:temporary/>
              <w:showingPlcHdr/>
              <w15:appearance w15:val="hidden"/>
            </w:sdtPr>
            <w:sdtEndPr/>
            <w:sdtContent>
              <w:p w14:paraId="6BE8CFC4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5D7781C5" w14:textId="6D6339D9" w:rsidR="00036450" w:rsidRDefault="009926DA" w:rsidP="00B359E4">
            <w:pPr>
              <w:pStyle w:val="Heading4"/>
              <w:rPr>
                <w:bCs/>
              </w:rPr>
            </w:pPr>
            <w:r>
              <w:t>Cognizant Technology Solutions</w:t>
            </w:r>
            <w:r w:rsidR="001F2A57">
              <w:t xml:space="preserve"> - </w:t>
            </w:r>
            <w:r w:rsidR="00BA10F1">
              <w:t>Senior Associate</w:t>
            </w:r>
          </w:p>
          <w:p w14:paraId="4CBA4E3D" w14:textId="239E976F" w:rsidR="00036450" w:rsidRPr="00036450" w:rsidRDefault="00BA10F1" w:rsidP="00B359E4">
            <w:pPr>
              <w:pStyle w:val="Date"/>
            </w:pPr>
            <w:r>
              <w:t>Jan 2015</w:t>
            </w:r>
            <w:r w:rsidR="001F2A57">
              <w:t xml:space="preserve"> </w:t>
            </w:r>
            <w:r w:rsidR="00036450" w:rsidRPr="00036450">
              <w:t>–</w:t>
            </w:r>
            <w:r w:rsidR="001F2A57">
              <w:t xml:space="preserve"> </w:t>
            </w:r>
            <w:r>
              <w:t>Present</w:t>
            </w:r>
          </w:p>
          <w:p w14:paraId="31B53482" w14:textId="24F8C150" w:rsidR="004D3011" w:rsidRDefault="00036450" w:rsidP="00036450">
            <w:r w:rsidRPr="00036450">
              <w:t xml:space="preserve"> </w:t>
            </w:r>
          </w:p>
          <w:p w14:paraId="0FAC39E5" w14:textId="17B2C457" w:rsidR="004D3011" w:rsidRPr="004D3011" w:rsidRDefault="00BA10F1" w:rsidP="00B359E4">
            <w:pPr>
              <w:pStyle w:val="Heading4"/>
              <w:rPr>
                <w:bCs/>
              </w:rPr>
            </w:pPr>
            <w:r>
              <w:t>HCL Technologies Ltd.</w:t>
            </w:r>
            <w:r w:rsidR="00D833C5">
              <w:t xml:space="preserve"> - </w:t>
            </w:r>
            <w:r>
              <w:t>Lead Engineer</w:t>
            </w:r>
          </w:p>
          <w:p w14:paraId="5D35B16C" w14:textId="395BAE90" w:rsidR="004D3011" w:rsidRDefault="00BA10F1" w:rsidP="00B359E4">
            <w:pPr>
              <w:pStyle w:val="Date"/>
            </w:pPr>
            <w:r>
              <w:t>Dec 2010</w:t>
            </w:r>
            <w:r w:rsidR="00D833C5">
              <w:t xml:space="preserve"> </w:t>
            </w:r>
            <w:r w:rsidRPr="004D3011">
              <w:t>–</w:t>
            </w:r>
            <w:r w:rsidR="00D833C5">
              <w:t xml:space="preserve"> </w:t>
            </w:r>
            <w:r>
              <w:t>Jan 2015</w:t>
            </w:r>
          </w:p>
          <w:p w14:paraId="321C2F04" w14:textId="77777777" w:rsidR="009926DA" w:rsidRPr="009926DA" w:rsidRDefault="009926DA" w:rsidP="009926DA"/>
          <w:p w14:paraId="300D9A6E" w14:textId="7AEA8272" w:rsidR="009926DA" w:rsidRPr="004D3011" w:rsidRDefault="00BA10F1" w:rsidP="009926DA">
            <w:pPr>
              <w:pStyle w:val="Heading4"/>
              <w:rPr>
                <w:bCs/>
              </w:rPr>
            </w:pPr>
            <w:r>
              <w:t>CSS Corp.</w:t>
            </w:r>
            <w:r w:rsidR="00D833C5">
              <w:t xml:space="preserve"> - </w:t>
            </w:r>
            <w:r>
              <w:t>Systems Analyst</w:t>
            </w:r>
          </w:p>
          <w:p w14:paraId="14EA4D59" w14:textId="09F64A4B" w:rsidR="009926DA" w:rsidRDefault="00BA10F1" w:rsidP="009926DA">
            <w:pPr>
              <w:pStyle w:val="Date"/>
            </w:pPr>
            <w:r>
              <w:t>Jun 2006</w:t>
            </w:r>
            <w:r w:rsidR="00D833C5">
              <w:t xml:space="preserve"> </w:t>
            </w:r>
            <w:r w:rsidR="009926DA" w:rsidRPr="004D3011">
              <w:t>–</w:t>
            </w:r>
            <w:r w:rsidR="00D833C5">
              <w:t xml:space="preserve"> </w:t>
            </w:r>
            <w:r>
              <w:t>Dec 2010</w:t>
            </w:r>
          </w:p>
          <w:sdt>
            <w:sdtPr>
              <w:id w:val="1669594239"/>
              <w:placeholder>
                <w:docPart w:val="C8FB454B27AA4B52925F9507CD43B573"/>
              </w:placeholder>
              <w:temporary/>
              <w:showingPlcHdr/>
              <w15:appearance w15:val="hidden"/>
            </w:sdtPr>
            <w:sdtEndPr/>
            <w:sdtContent>
              <w:p w14:paraId="1208B744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736B561C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2A29F502" wp14:editId="3057170E">
                  <wp:extent cx="415925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14:paraId="1178EFEF" w14:textId="011B5689" w:rsidR="00025FC1" w:rsidRDefault="00025FC1" w:rsidP="009926DA">
      <w:pPr>
        <w:spacing w:after="16" w:line="250" w:lineRule="auto"/>
        <w:ind w:right="114"/>
      </w:pP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025FC1" w14:paraId="3607A581" w14:textId="77777777" w:rsidTr="008753B2">
        <w:trPr>
          <w:trHeight w:val="4410"/>
        </w:trPr>
        <w:tc>
          <w:tcPr>
            <w:tcW w:w="3600" w:type="dxa"/>
          </w:tcPr>
          <w:p w14:paraId="4A89F327" w14:textId="77777777" w:rsidR="00DF1D67" w:rsidRDefault="00DF1D67" w:rsidP="00025FC1">
            <w:pPr>
              <w:pStyle w:val="Heading3"/>
            </w:pPr>
          </w:p>
          <w:p w14:paraId="367AC3FF" w14:textId="1CA394A3" w:rsidR="00025FC1" w:rsidRDefault="00834DD5" w:rsidP="00025FC1">
            <w:pPr>
              <w:pStyle w:val="Heading3"/>
            </w:pPr>
            <w:r>
              <w:t>tools &amp; Technology stack</w:t>
            </w:r>
          </w:p>
          <w:p w14:paraId="7A64C90D" w14:textId="77777777" w:rsidR="00834DD5" w:rsidRPr="00834DD5" w:rsidRDefault="00834DD5" w:rsidP="00834DD5">
            <w:pPr>
              <w:spacing w:after="16" w:line="250" w:lineRule="auto"/>
              <w:ind w:right="114"/>
              <w:rPr>
                <w:b/>
                <w:bCs/>
                <w:sz w:val="24"/>
                <w:szCs w:val="24"/>
              </w:rPr>
            </w:pPr>
            <w:r w:rsidRPr="00834DD5">
              <w:rPr>
                <w:b/>
                <w:bCs/>
                <w:sz w:val="24"/>
                <w:szCs w:val="24"/>
              </w:rPr>
              <w:t>Developer tools</w:t>
            </w:r>
          </w:p>
          <w:p w14:paraId="4BCFF350" w14:textId="77777777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Visual Studio</w:t>
            </w:r>
          </w:p>
          <w:p w14:paraId="1E5975AC" w14:textId="03B6192F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Visual Studio Code</w:t>
            </w:r>
          </w:p>
          <w:p w14:paraId="7BF0E0BC" w14:textId="600D56A8" w:rsidR="00834DD5" w:rsidRDefault="00834DD5" w:rsidP="00834DD5">
            <w:pPr>
              <w:spacing w:after="16" w:line="250" w:lineRule="auto"/>
              <w:ind w:right="114"/>
            </w:pPr>
          </w:p>
          <w:p w14:paraId="0A93C848" w14:textId="2C0F57AC" w:rsidR="00834DD5" w:rsidRPr="00834DD5" w:rsidRDefault="00834DD5" w:rsidP="00834DD5">
            <w:pPr>
              <w:spacing w:after="16" w:line="250" w:lineRule="auto"/>
              <w:ind w:right="114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 Process</w:t>
            </w:r>
          </w:p>
          <w:p w14:paraId="627725EE" w14:textId="77F624CC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Power Automate</w:t>
            </w:r>
          </w:p>
          <w:p w14:paraId="38EE9288" w14:textId="64CB7480" w:rsidR="00E90820" w:rsidRDefault="00E90820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Power Apps</w:t>
            </w:r>
          </w:p>
          <w:p w14:paraId="0FF70902" w14:textId="3D944250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Nintex Flows &amp; Form</w:t>
            </w:r>
          </w:p>
          <w:p w14:paraId="48C21C46" w14:textId="2A91525B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InfoPath Form</w:t>
            </w:r>
          </w:p>
          <w:p w14:paraId="2411342B" w14:textId="215D78E2" w:rsidR="004F0F33" w:rsidRDefault="004F0F33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Lotus Notes/Domino</w:t>
            </w:r>
          </w:p>
          <w:p w14:paraId="19F32E00" w14:textId="68E9C092" w:rsidR="009A3DC3" w:rsidRDefault="009A3DC3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Power BI</w:t>
            </w:r>
          </w:p>
          <w:p w14:paraId="7AC249BD" w14:textId="5BE698EB" w:rsidR="00834DD5" w:rsidRDefault="00834DD5" w:rsidP="00834DD5">
            <w:pPr>
              <w:spacing w:after="16" w:line="250" w:lineRule="auto"/>
              <w:ind w:right="114"/>
            </w:pPr>
          </w:p>
          <w:p w14:paraId="6D1145E1" w14:textId="24459BA6" w:rsidR="00834DD5" w:rsidRPr="00834DD5" w:rsidRDefault="00834DD5" w:rsidP="00834DD5">
            <w:pPr>
              <w:spacing w:after="16" w:line="250" w:lineRule="auto"/>
              <w:ind w:right="114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Code/Script Languages</w:t>
            </w:r>
          </w:p>
          <w:p w14:paraId="4AB2C92A" w14:textId="685BC861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C#</w:t>
            </w:r>
          </w:p>
          <w:p w14:paraId="24232E98" w14:textId="2D9E0C08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CSOM/JSOM</w:t>
            </w:r>
          </w:p>
          <w:p w14:paraId="23404C59" w14:textId="61559286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NPM</w:t>
            </w:r>
          </w:p>
          <w:p w14:paraId="2AE2F812" w14:textId="6C414A4F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SPFx (No JavaScript</w:t>
            </w:r>
            <w:r w:rsidR="00E90820">
              <w:t>)</w:t>
            </w:r>
          </w:p>
          <w:p w14:paraId="38854E15" w14:textId="3D3393A8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proofErr w:type="spellStart"/>
            <w:r>
              <w:t>Pnp</w:t>
            </w:r>
            <w:proofErr w:type="spellEnd"/>
            <w:r w:rsidR="009A3DC3">
              <w:t xml:space="preserve"> / PowerShell</w:t>
            </w:r>
          </w:p>
          <w:p w14:paraId="39C38770" w14:textId="0FBB96B5" w:rsidR="004F0F33" w:rsidRDefault="004F0F33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Lotus Script</w:t>
            </w:r>
          </w:p>
          <w:p w14:paraId="500E4FC9" w14:textId="5017B91F" w:rsidR="00834DD5" w:rsidRDefault="00834DD5" w:rsidP="00834DD5">
            <w:pPr>
              <w:pStyle w:val="ListParagraph"/>
              <w:spacing w:after="16" w:line="250" w:lineRule="auto"/>
              <w:ind w:right="114"/>
            </w:pPr>
          </w:p>
          <w:p w14:paraId="4D0D0A0B" w14:textId="31182746" w:rsidR="00834DD5" w:rsidRPr="00834DD5" w:rsidRDefault="00834DD5" w:rsidP="00834DD5">
            <w:pPr>
              <w:spacing w:after="16" w:line="250" w:lineRule="auto"/>
              <w:ind w:right="114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Migration</w:t>
            </w:r>
            <w:r w:rsidRPr="00834DD5">
              <w:rPr>
                <w:b/>
                <w:bCs/>
                <w:sz w:val="24"/>
                <w:szCs w:val="24"/>
              </w:rPr>
              <w:t xml:space="preserve"> tools</w:t>
            </w:r>
          </w:p>
          <w:p w14:paraId="0847335F" w14:textId="24DEF064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proofErr w:type="spellStart"/>
            <w:r>
              <w:t>ShareGate</w:t>
            </w:r>
            <w:proofErr w:type="spellEnd"/>
          </w:p>
          <w:p w14:paraId="17B90199" w14:textId="331D3D7E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Dell Quest</w:t>
            </w:r>
          </w:p>
          <w:p w14:paraId="03CCCAC4" w14:textId="0CB3231E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C-Migrate</w:t>
            </w:r>
          </w:p>
          <w:p w14:paraId="2E8A8227" w14:textId="371637FB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proofErr w:type="spellStart"/>
            <w:r>
              <w:t>Tzunami</w:t>
            </w:r>
            <w:proofErr w:type="spellEnd"/>
          </w:p>
          <w:p w14:paraId="3925B1B4" w14:textId="6A6E777D" w:rsidR="00834DD5" w:rsidRDefault="00834DD5" w:rsidP="00834DD5">
            <w:pPr>
              <w:spacing w:after="16" w:line="250" w:lineRule="auto"/>
              <w:ind w:right="114"/>
            </w:pPr>
          </w:p>
          <w:p w14:paraId="1348B39B" w14:textId="1641FBED" w:rsidR="00834DD5" w:rsidRPr="00834DD5" w:rsidRDefault="00834DD5" w:rsidP="00834DD5">
            <w:pPr>
              <w:spacing w:after="16" w:line="250" w:lineRule="auto"/>
              <w:ind w:right="114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SharePoint Versions</w:t>
            </w:r>
          </w:p>
          <w:p w14:paraId="671F0484" w14:textId="7EAC57C0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Online/O365</w:t>
            </w:r>
          </w:p>
          <w:p w14:paraId="34AF5185" w14:textId="6412BDBB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SharePoint 2013</w:t>
            </w:r>
          </w:p>
          <w:p w14:paraId="2BFD3989" w14:textId="30A2C9CE" w:rsidR="00834DD5" w:rsidRDefault="00834DD5" w:rsidP="00834DD5">
            <w:pPr>
              <w:pStyle w:val="ListParagraph"/>
              <w:numPr>
                <w:ilvl w:val="0"/>
                <w:numId w:val="5"/>
              </w:numPr>
              <w:spacing w:after="16" w:line="250" w:lineRule="auto"/>
              <w:ind w:right="114"/>
            </w:pPr>
            <w:r>
              <w:t>SharePoint 2010</w:t>
            </w:r>
          </w:p>
          <w:p w14:paraId="03C2D527" w14:textId="77777777" w:rsidR="00025FC1" w:rsidRDefault="00025FC1" w:rsidP="00834DD5"/>
          <w:p w14:paraId="6548C3EF" w14:textId="77777777" w:rsidR="00CC56E2" w:rsidRDefault="00CC56E2" w:rsidP="00834DD5"/>
          <w:p w14:paraId="7B4699D5" w14:textId="77777777" w:rsidR="00CC56E2" w:rsidRDefault="00CC56E2" w:rsidP="00834DD5"/>
          <w:p w14:paraId="3363C0C7" w14:textId="77777777" w:rsidR="00CC56E2" w:rsidRDefault="00CC56E2" w:rsidP="00834DD5"/>
          <w:p w14:paraId="0A60663B" w14:textId="77777777" w:rsidR="00CC56E2" w:rsidRDefault="00CC56E2" w:rsidP="00834DD5"/>
          <w:p w14:paraId="0DF8E5C7" w14:textId="77777777" w:rsidR="00CC56E2" w:rsidRDefault="00CC56E2" w:rsidP="00834DD5"/>
          <w:p w14:paraId="60A8F4C7" w14:textId="77777777" w:rsidR="00CC56E2" w:rsidRDefault="00CC56E2" w:rsidP="00834DD5"/>
          <w:p w14:paraId="7C0B5857" w14:textId="77777777" w:rsidR="00CC56E2" w:rsidRDefault="00CC56E2" w:rsidP="00834DD5"/>
          <w:p w14:paraId="3B7E6F0D" w14:textId="77777777" w:rsidR="00CC56E2" w:rsidRDefault="00CC56E2" w:rsidP="00834DD5"/>
          <w:p w14:paraId="7FE0560B" w14:textId="77777777" w:rsidR="00CC56E2" w:rsidRDefault="00CC56E2" w:rsidP="00834DD5"/>
          <w:p w14:paraId="4BC094E1" w14:textId="77777777" w:rsidR="00CC56E2" w:rsidRDefault="00CC56E2" w:rsidP="00834DD5"/>
          <w:p w14:paraId="77EC41DB" w14:textId="77777777" w:rsidR="00CC56E2" w:rsidRDefault="00CC56E2" w:rsidP="00834DD5"/>
          <w:p w14:paraId="5C4B1569" w14:textId="77777777" w:rsidR="00CC56E2" w:rsidRDefault="00CC56E2" w:rsidP="00834DD5"/>
          <w:p w14:paraId="432FD2D5" w14:textId="77777777" w:rsidR="00CC56E2" w:rsidRDefault="00CC56E2" w:rsidP="00834DD5"/>
          <w:p w14:paraId="5A411F21" w14:textId="77777777" w:rsidR="00CC56E2" w:rsidRDefault="00CC56E2" w:rsidP="00834DD5"/>
          <w:p w14:paraId="28D7B506" w14:textId="77777777" w:rsidR="00CC56E2" w:rsidRDefault="00CC56E2" w:rsidP="00834DD5"/>
          <w:p w14:paraId="52B07AD9" w14:textId="77777777" w:rsidR="00CC56E2" w:rsidRDefault="00CC56E2" w:rsidP="00834DD5"/>
          <w:p w14:paraId="72461304" w14:textId="77777777" w:rsidR="00CC56E2" w:rsidRDefault="00CC56E2" w:rsidP="00834DD5"/>
          <w:p w14:paraId="15E9BE01" w14:textId="77777777" w:rsidR="00CC56E2" w:rsidRDefault="00CC56E2" w:rsidP="00834DD5"/>
          <w:p w14:paraId="61DF49FD" w14:textId="77777777" w:rsidR="00CC56E2" w:rsidRDefault="00CC56E2" w:rsidP="00834DD5"/>
          <w:p w14:paraId="2E48D958" w14:textId="77777777" w:rsidR="00CC56E2" w:rsidRDefault="00CC56E2" w:rsidP="00834DD5"/>
          <w:p w14:paraId="570560E1" w14:textId="77777777" w:rsidR="00CC56E2" w:rsidRDefault="00CC56E2" w:rsidP="00834DD5"/>
          <w:p w14:paraId="5180975B" w14:textId="77777777" w:rsidR="00CC56E2" w:rsidRDefault="00CC56E2" w:rsidP="00834DD5"/>
          <w:p w14:paraId="7B68248A" w14:textId="77777777" w:rsidR="00CC56E2" w:rsidRDefault="00CC56E2" w:rsidP="00834DD5"/>
          <w:p w14:paraId="179C64EC" w14:textId="77777777" w:rsidR="00CC56E2" w:rsidRDefault="00CC56E2" w:rsidP="00834DD5"/>
          <w:p w14:paraId="3C9818CB" w14:textId="77777777" w:rsidR="00CC56E2" w:rsidRDefault="00CC56E2" w:rsidP="00834DD5"/>
          <w:p w14:paraId="2C308A2C" w14:textId="77777777" w:rsidR="00CC56E2" w:rsidRDefault="00CC56E2" w:rsidP="00834DD5"/>
          <w:p w14:paraId="512F00C4" w14:textId="77777777" w:rsidR="00CC56E2" w:rsidRDefault="00CC56E2" w:rsidP="00834DD5"/>
          <w:p w14:paraId="2DC817EC" w14:textId="77777777" w:rsidR="00CC56E2" w:rsidRDefault="00CC56E2" w:rsidP="00834DD5"/>
          <w:p w14:paraId="7411AF2C" w14:textId="77777777" w:rsidR="00CC56E2" w:rsidRDefault="00CC56E2" w:rsidP="00834DD5"/>
          <w:p w14:paraId="18A9FB47" w14:textId="77777777" w:rsidR="00CC56E2" w:rsidRDefault="00CC56E2" w:rsidP="00834DD5"/>
          <w:p w14:paraId="003C4011" w14:textId="77777777" w:rsidR="00CC56E2" w:rsidRDefault="00CC56E2" w:rsidP="00834DD5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 w:rsidRPr="00CC56E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ACADEMICS</w:t>
            </w:r>
          </w:p>
          <w:p w14:paraId="1DBA79CB" w14:textId="77777777" w:rsidR="00CC56E2" w:rsidRDefault="00CC56E2" w:rsidP="00834DD5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036C0881" w14:textId="77777777" w:rsidR="00CC56E2" w:rsidRDefault="00CC56E2" w:rsidP="00834DD5">
            <w:r w:rsidRPr="00CC56E2">
              <w:t>Pondicherry</w:t>
            </w:r>
            <w:r>
              <w:t xml:space="preserve"> University, India</w:t>
            </w:r>
          </w:p>
          <w:p w14:paraId="2507F70C" w14:textId="77777777" w:rsidR="00CC56E2" w:rsidRDefault="00CC56E2" w:rsidP="00834DD5">
            <w:r>
              <w:t>Year: 2006</w:t>
            </w:r>
          </w:p>
          <w:p w14:paraId="16F2958A" w14:textId="77777777" w:rsidR="00CC56E2" w:rsidRDefault="00CC56E2" w:rsidP="00834DD5">
            <w:r>
              <w:t>Master of Computer Applications</w:t>
            </w:r>
          </w:p>
          <w:p w14:paraId="35AEC37A" w14:textId="77777777" w:rsidR="00CC56E2" w:rsidRDefault="00CC56E2" w:rsidP="00834DD5"/>
          <w:p w14:paraId="6680C011" w14:textId="77777777" w:rsidR="00CC56E2" w:rsidRDefault="005B52AA" w:rsidP="00834DD5">
            <w:r>
              <w:t>University of Madras, Chennai</w:t>
            </w:r>
          </w:p>
          <w:p w14:paraId="104E4D5D" w14:textId="77777777" w:rsidR="005B52AA" w:rsidRDefault="005B52AA" w:rsidP="00834DD5">
            <w:r>
              <w:t>Year: 2003</w:t>
            </w:r>
          </w:p>
          <w:p w14:paraId="26B86EBA" w14:textId="77777777" w:rsidR="005B52AA" w:rsidRDefault="005B52AA" w:rsidP="00834DD5">
            <w:r>
              <w:t>Bachelor of Computer Applications</w:t>
            </w:r>
          </w:p>
          <w:p w14:paraId="25E3A682" w14:textId="77777777" w:rsidR="005B52AA" w:rsidRDefault="005B52AA" w:rsidP="00834DD5"/>
          <w:p w14:paraId="6C13E7BA" w14:textId="77777777" w:rsidR="005B52AA" w:rsidRDefault="005B52AA" w:rsidP="00834DD5"/>
          <w:p w14:paraId="6E65F567" w14:textId="77777777" w:rsidR="005B52AA" w:rsidRDefault="005B52AA" w:rsidP="00834DD5"/>
          <w:p w14:paraId="58845293" w14:textId="3484D39D" w:rsidR="005B52AA" w:rsidRDefault="005B52AA" w:rsidP="005B52AA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Certifications</w:t>
            </w:r>
          </w:p>
          <w:p w14:paraId="66B6F045" w14:textId="132C76CA" w:rsidR="005B52AA" w:rsidRDefault="005B52AA" w:rsidP="005B52AA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2BD5D031" w14:textId="301C0A96" w:rsidR="005B52AA" w:rsidRDefault="005B52AA" w:rsidP="005B52AA">
            <w:r>
              <w:t>Azure Fundamentals AZ-900</w:t>
            </w:r>
          </w:p>
          <w:p w14:paraId="3ECEE1A7" w14:textId="12C69B28" w:rsidR="005B52AA" w:rsidRDefault="005B52AA" w:rsidP="005B52AA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>
              <w:t>Year: 2020</w:t>
            </w:r>
          </w:p>
          <w:p w14:paraId="0B38EBCD" w14:textId="77777777" w:rsidR="009A3A97" w:rsidRDefault="009A3A97" w:rsidP="009A3A97"/>
          <w:p w14:paraId="49AA71E2" w14:textId="77777777" w:rsidR="00365FD2" w:rsidRDefault="00365FD2" w:rsidP="00365FD2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21BAD298" w14:textId="2D5FA785" w:rsidR="00365FD2" w:rsidRDefault="00365FD2" w:rsidP="00365FD2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Awards</w:t>
            </w:r>
          </w:p>
          <w:p w14:paraId="3EF0E4A9" w14:textId="77777777" w:rsidR="00365FD2" w:rsidRDefault="00365FD2" w:rsidP="009A3A97"/>
          <w:p w14:paraId="5AA78C66" w14:textId="64201C77" w:rsidR="00365FD2" w:rsidRDefault="00365FD2" w:rsidP="009A3A97">
            <w:r>
              <w:t>Best Project Delivery award for successfully delivered the project on time at Cognizant - 2020</w:t>
            </w:r>
          </w:p>
        </w:tc>
        <w:tc>
          <w:tcPr>
            <w:tcW w:w="720" w:type="dxa"/>
          </w:tcPr>
          <w:p w14:paraId="68C1FBAB" w14:textId="77777777" w:rsidR="00025FC1" w:rsidRDefault="00025FC1" w:rsidP="00025FC1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6C84CC4A" w14:textId="5889980F" w:rsidR="00025FC1" w:rsidRDefault="006A67BE" w:rsidP="00025FC1">
            <w:pPr>
              <w:pStyle w:val="Heading2"/>
            </w:pPr>
            <w:r>
              <w:t>experience summary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2410"/>
              <w:gridCol w:w="2595"/>
            </w:tblGrid>
            <w:tr w:rsidR="006A67BE" w14:paraId="6A4DA51A" w14:textId="77777777" w:rsidTr="00A34D87">
              <w:tc>
                <w:tcPr>
                  <w:tcW w:w="1225" w:type="dxa"/>
                </w:tcPr>
                <w:p w14:paraId="0DF299CA" w14:textId="5011211D" w:rsidR="006A67BE" w:rsidRDefault="006A67BE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  <w:t>Duration</w:t>
                  </w:r>
                </w:p>
              </w:tc>
              <w:tc>
                <w:tcPr>
                  <w:tcW w:w="2410" w:type="dxa"/>
                </w:tcPr>
                <w:p w14:paraId="2F0286AB" w14:textId="6AA30503" w:rsidR="006A67BE" w:rsidRPr="00BE102C" w:rsidRDefault="006A67BE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b/>
                      <w:sz w:val="22"/>
                    </w:rPr>
                  </w:pPr>
                  <w:r w:rsidRPr="00BE102C">
                    <w:rPr>
                      <w:rFonts w:ascii="Century Gothic" w:eastAsia="Century Gothic" w:hAnsi="Century Gothic" w:cs="Century Gothic"/>
                      <w:b/>
                      <w:sz w:val="22"/>
                    </w:rPr>
                    <w:t>Project Title</w:t>
                  </w:r>
                  <w:r w:rsidR="00CF484C" w:rsidRPr="00BE102C">
                    <w:rPr>
                      <w:rFonts w:ascii="Century Gothic" w:eastAsia="Century Gothic" w:hAnsi="Century Gothic" w:cs="Century Gothic"/>
                      <w:b/>
                      <w:sz w:val="22"/>
                    </w:rPr>
                    <w:t xml:space="preserve"> &amp; Client</w:t>
                  </w:r>
                </w:p>
              </w:tc>
              <w:tc>
                <w:tcPr>
                  <w:tcW w:w="2595" w:type="dxa"/>
                </w:tcPr>
                <w:p w14:paraId="0EF50F03" w14:textId="4CD4626F" w:rsidR="006A67BE" w:rsidRDefault="006A67BE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  <w:t>Responsibilities</w:t>
                  </w:r>
                </w:p>
              </w:tc>
            </w:tr>
            <w:tr w:rsidR="006A67BE" w14:paraId="5DB06C4B" w14:textId="77777777" w:rsidTr="00A34D87">
              <w:tc>
                <w:tcPr>
                  <w:tcW w:w="1225" w:type="dxa"/>
                </w:tcPr>
                <w:p w14:paraId="4C461C7C" w14:textId="42A17BE3" w:rsidR="006A67BE" w:rsidRDefault="00CF484C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Aug’20 - till</w:t>
                  </w:r>
                </w:p>
              </w:tc>
              <w:tc>
                <w:tcPr>
                  <w:tcW w:w="2410" w:type="dxa"/>
                </w:tcPr>
                <w:p w14:paraId="38BFA2FB" w14:textId="3FA0BF1D" w:rsidR="006A67BE" w:rsidRPr="00CF484C" w:rsidRDefault="00CF484C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b/>
                      <w:bCs/>
                      <w:sz w:val="24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LIBOR Remediation - </w:t>
                  </w:r>
                </w:p>
              </w:tc>
              <w:tc>
                <w:tcPr>
                  <w:tcW w:w="2595" w:type="dxa"/>
                </w:tcPr>
                <w:p w14:paraId="5C3D3EFE" w14:textId="5E6B08C3" w:rsidR="00BE102C" w:rsidRPr="00BE102C" w:rsidRDefault="00CF484C" w:rsidP="00BE102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</w:pPr>
                  <w:r>
                    <w:t xml:space="preserve">Developed the Unified Provisioning Framework for </w:t>
                  </w:r>
                  <w:r w:rsidR="00BE102C">
                    <w:t>SharePoint</w:t>
                  </w:r>
                  <w:r>
                    <w:t xml:space="preserve"> Modern Sites, Power Apps and Power Automate</w:t>
                  </w:r>
                </w:p>
                <w:p w14:paraId="2EA3B0A2" w14:textId="6275FDCC" w:rsidR="00BE102C" w:rsidRPr="00BE102C" w:rsidRDefault="00BE102C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</w:pPr>
                  <w:r>
                    <w:t xml:space="preserve">Developed the LIBOR report and scheduled flows using Power </w:t>
                  </w:r>
                  <w:r w:rsidR="004F0F33">
                    <w:t>Automate.</w:t>
                  </w:r>
                </w:p>
                <w:p w14:paraId="25113A01" w14:textId="4348D08B" w:rsidR="00BE102C" w:rsidRPr="00D96821" w:rsidRDefault="00BE102C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</w:pPr>
                  <w:r>
                    <w:t xml:space="preserve">Manges project team task and deliveries and drives weekly </w:t>
                  </w:r>
                  <w:r w:rsidR="004F0F33">
                    <w:t>meeting.</w:t>
                  </w:r>
                </w:p>
                <w:p w14:paraId="1ECAD851" w14:textId="77777777" w:rsidR="00D96821" w:rsidRPr="00AC04D8" w:rsidRDefault="00D96821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</w:pPr>
                  <w:r>
                    <w:t>Preparation of Functional and Technical design documents</w:t>
                  </w:r>
                </w:p>
                <w:p w14:paraId="2ADC3A2C" w14:textId="2856A37E" w:rsidR="00AC04D8" w:rsidRPr="00CF484C" w:rsidRDefault="00AC04D8" w:rsidP="00AC04D8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b/>
                      <w:sz w:val="24"/>
                    </w:rPr>
                  </w:pPr>
                </w:p>
              </w:tc>
            </w:tr>
            <w:tr w:rsidR="00CF484C" w14:paraId="38DD0F41" w14:textId="77777777" w:rsidTr="00A34D87">
              <w:tc>
                <w:tcPr>
                  <w:tcW w:w="1225" w:type="dxa"/>
                </w:tcPr>
                <w:p w14:paraId="71BA37FB" w14:textId="2B36F4DC" w:rsidR="00CF484C" w:rsidRDefault="00C027BD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Jan’20 – Jul’20</w:t>
                  </w:r>
                </w:p>
              </w:tc>
              <w:tc>
                <w:tcPr>
                  <w:tcW w:w="2410" w:type="dxa"/>
                </w:tcPr>
                <w:p w14:paraId="10027D0A" w14:textId="14D089FD" w:rsidR="00AC04D8" w:rsidRPr="00AC04D8" w:rsidRDefault="00AC04D8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AFS Team Applications – </w:t>
                  </w:r>
                </w:p>
              </w:tc>
              <w:tc>
                <w:tcPr>
                  <w:tcW w:w="2595" w:type="dxa"/>
                </w:tcPr>
                <w:p w14:paraId="2730D76F" w14:textId="3C73B0BB" w:rsidR="00AC04D8" w:rsidRPr="00AC04D8" w:rsidRDefault="00AC04D8" w:rsidP="00AC04D8">
                  <w:pPr>
                    <w:pStyle w:val="ListParagraph"/>
                    <w:numPr>
                      <w:ilvl w:val="0"/>
                      <w:numId w:val="8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15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t xml:space="preserve">Migrated data from Lotus Notes to SharePoint online using Quest tool and </w:t>
                  </w:r>
                  <w:r w:rsidR="004F0F33">
                    <w:t>Customization.</w:t>
                  </w:r>
                </w:p>
                <w:p w14:paraId="22107B7C" w14:textId="60BBD1F3" w:rsidR="00CF484C" w:rsidRPr="00AC04D8" w:rsidRDefault="00AC04D8" w:rsidP="00AC04D8">
                  <w:pPr>
                    <w:pStyle w:val="ListParagraph"/>
                    <w:numPr>
                      <w:ilvl w:val="0"/>
                      <w:numId w:val="8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15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t xml:space="preserve">Build data migration strategy and Project </w:t>
                  </w:r>
                  <w:r w:rsidR="004F0F33">
                    <w:t>planning.</w:t>
                  </w:r>
                </w:p>
                <w:p w14:paraId="0468C506" w14:textId="09E5AC19" w:rsidR="00005432" w:rsidRDefault="00005432" w:rsidP="00AC04D8">
                  <w:pPr>
                    <w:pStyle w:val="ListParagraph"/>
                    <w:numPr>
                      <w:ilvl w:val="0"/>
                      <w:numId w:val="8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15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 xml:space="preserve">Developed SharePoint modern sites and Outlook file structure mailbox </w:t>
                  </w:r>
                  <w:r w:rsidR="004F0F33">
                    <w:rPr>
                      <w:rFonts w:ascii="Century Gothic" w:eastAsia="Century Gothic" w:hAnsi="Century Gothic" w:cs="Century Gothic"/>
                      <w:color w:val="000000"/>
                    </w:rPr>
                    <w:t>migration.</w:t>
                  </w:r>
                </w:p>
                <w:p w14:paraId="69EA3FF1" w14:textId="7766CC63" w:rsidR="00AC04D8" w:rsidRDefault="00005432" w:rsidP="00AC04D8">
                  <w:pPr>
                    <w:pStyle w:val="ListParagraph"/>
                    <w:numPr>
                      <w:ilvl w:val="0"/>
                      <w:numId w:val="8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15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 xml:space="preserve">Manages project team task and deliveries and drives weekly </w:t>
                  </w:r>
                  <w:r w:rsidR="004F0F33">
                    <w:rPr>
                      <w:rFonts w:ascii="Century Gothic" w:eastAsia="Century Gothic" w:hAnsi="Century Gothic" w:cs="Century Gothic"/>
                      <w:color w:val="000000"/>
                    </w:rPr>
                    <w:t>meeting.</w:t>
                  </w:r>
                </w:p>
                <w:p w14:paraId="2C83C48F" w14:textId="77777777" w:rsidR="00005432" w:rsidRDefault="00005432" w:rsidP="00AC04D8">
                  <w:pPr>
                    <w:pStyle w:val="ListParagraph"/>
                    <w:numPr>
                      <w:ilvl w:val="0"/>
                      <w:numId w:val="8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15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Preparation of Functional and Technical design documents</w:t>
                  </w:r>
                </w:p>
                <w:p w14:paraId="4A83AEFD" w14:textId="65529750" w:rsidR="00005432" w:rsidRPr="00AC04D8" w:rsidRDefault="00005432" w:rsidP="00005432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15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</w:p>
              </w:tc>
            </w:tr>
            <w:tr w:rsidR="00BE102C" w14:paraId="685F97DD" w14:textId="77777777" w:rsidTr="00A34D87">
              <w:tc>
                <w:tcPr>
                  <w:tcW w:w="1225" w:type="dxa"/>
                </w:tcPr>
                <w:p w14:paraId="06D77816" w14:textId="75F9D596" w:rsidR="00BE102C" w:rsidRDefault="00224994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Jul</w:t>
                  </w:r>
                  <w:r w:rsidR="00330572">
                    <w:rPr>
                      <w:rFonts w:ascii="Century Gothic" w:eastAsia="Century Gothic" w:hAnsi="Century Gothic" w:cs="Century Gothic"/>
                      <w:color w:val="000000"/>
                    </w:rPr>
                    <w:t>’19 – Dec’19</w:t>
                  </w:r>
                </w:p>
              </w:tc>
              <w:tc>
                <w:tcPr>
                  <w:tcW w:w="2410" w:type="dxa"/>
                </w:tcPr>
                <w:p w14:paraId="1326A555" w14:textId="1F4A6935" w:rsidR="00BE102C" w:rsidRDefault="00330572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ambria" w:eastAsia="Cambria" w:hAnsi="Cambria" w:cs="Cambria"/>
                      <w:color w:val="000000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Back Office Application - </w:t>
                  </w:r>
                </w:p>
              </w:tc>
              <w:tc>
                <w:tcPr>
                  <w:tcW w:w="2595" w:type="dxa"/>
                </w:tcPr>
                <w:p w14:paraId="1D21FEC3" w14:textId="77777777" w:rsidR="00BE102C" w:rsidRPr="00330572" w:rsidRDefault="00330572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t>Developed the Unified Provisioning Framework for SharePoint Modern Sites</w:t>
                  </w:r>
                </w:p>
                <w:p w14:paraId="7060E073" w14:textId="0FAD10F2" w:rsidR="00330572" w:rsidRDefault="00EE389C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 xml:space="preserve">Developed MS SQL connection with Azure </w:t>
                  </w:r>
                  <w:proofErr w:type="spellStart"/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LogicApps</w:t>
                  </w:r>
                  <w:proofErr w:type="spellEnd"/>
                </w:p>
                <w:p w14:paraId="39156E43" w14:textId="66C03937" w:rsidR="00EE389C" w:rsidRDefault="00EE389C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 xml:space="preserve">Developed Office UI Fabric in SPFx web part solution to design menu and </w:t>
                  </w:r>
                  <w:r w:rsidR="004F0F33">
                    <w:rPr>
                      <w:rFonts w:ascii="Century Gothic" w:eastAsia="Century Gothic" w:hAnsi="Century Gothic" w:cs="Century Gothic"/>
                      <w:color w:val="000000"/>
                    </w:rPr>
                    <w:t>buttons.</w:t>
                  </w:r>
                </w:p>
                <w:p w14:paraId="140A7EFB" w14:textId="49FC51A4" w:rsidR="00EE389C" w:rsidRDefault="00EE389C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 xml:space="preserve">Manages project team task and </w:t>
                  </w:r>
                  <w:r w:rsidR="004F0F33">
                    <w:rPr>
                      <w:rFonts w:ascii="Century Gothic" w:eastAsia="Century Gothic" w:hAnsi="Century Gothic" w:cs="Century Gothic"/>
                      <w:color w:val="000000"/>
                    </w:rPr>
                    <w:t>deliveries.</w:t>
                  </w:r>
                </w:p>
                <w:p w14:paraId="61C82DC5" w14:textId="77777777" w:rsidR="00EE389C" w:rsidRDefault="00EE389C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 xml:space="preserve">Preparation of Functional and </w:t>
                  </w: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lastRenderedPageBreak/>
                    <w:t>Technical design documents</w:t>
                  </w:r>
                </w:p>
                <w:p w14:paraId="4CA17057" w14:textId="76BA3D22" w:rsidR="00EE389C" w:rsidRPr="00CF484C" w:rsidRDefault="00EE389C" w:rsidP="00EE389C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</w:p>
              </w:tc>
            </w:tr>
            <w:tr w:rsidR="00224994" w14:paraId="047976E1" w14:textId="77777777" w:rsidTr="00A34D87">
              <w:tc>
                <w:tcPr>
                  <w:tcW w:w="1225" w:type="dxa"/>
                </w:tcPr>
                <w:p w14:paraId="54260860" w14:textId="76936D53" w:rsidR="00224994" w:rsidRDefault="00224994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lastRenderedPageBreak/>
                    <w:t>Jul’18 – Jun’19</w:t>
                  </w:r>
                </w:p>
              </w:tc>
              <w:tc>
                <w:tcPr>
                  <w:tcW w:w="2410" w:type="dxa"/>
                </w:tcPr>
                <w:p w14:paraId="521C2D68" w14:textId="04B2D5DF" w:rsidR="00224994" w:rsidRDefault="00224994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>Zurich Engineering –tool</w:t>
                  </w:r>
                </w:p>
              </w:tc>
              <w:tc>
                <w:tcPr>
                  <w:tcW w:w="2595" w:type="dxa"/>
                </w:tcPr>
                <w:p w14:paraId="160C6A79" w14:textId="77777777" w:rsidR="00224994" w:rsidRDefault="00224994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Prepared Project plan, Migration specification Document, Unit Test Cases and Unit Test Results</w:t>
                  </w:r>
                </w:p>
                <w:p w14:paraId="7D3D52EC" w14:textId="5EC33ABF" w:rsidR="00224994" w:rsidRDefault="00224994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 w:rsidRPr="00224994">
                    <w:t>Manages project team task and deliveries and drives weekly meeting.</w:t>
                  </w:r>
                </w:p>
                <w:p w14:paraId="7230EAFA" w14:textId="77777777" w:rsidR="00224994" w:rsidRDefault="00224994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Production movement planning and implementation</w:t>
                  </w:r>
                </w:p>
                <w:p w14:paraId="3C32E33D" w14:textId="1DB52829" w:rsidR="00224994" w:rsidRDefault="00BF7FD5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 xml:space="preserve">Developed filter query feature in CMigrator </w:t>
                  </w:r>
                  <w:r w:rsidR="004C2879">
                    <w:t>tool.</w:t>
                  </w:r>
                </w:p>
                <w:p w14:paraId="49D28143" w14:textId="13E28F39" w:rsidR="00E71DC6" w:rsidRDefault="00E71DC6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Prepared Unit test cases and Unit Test Results</w:t>
                  </w:r>
                </w:p>
                <w:p w14:paraId="1E06C327" w14:textId="23883A57" w:rsidR="00BF7FD5" w:rsidRDefault="00BF7FD5" w:rsidP="00BF7FD5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</w:p>
              </w:tc>
            </w:tr>
            <w:tr w:rsidR="004C2879" w14:paraId="44CF7487" w14:textId="77777777" w:rsidTr="00A34D87">
              <w:tc>
                <w:tcPr>
                  <w:tcW w:w="1225" w:type="dxa"/>
                </w:tcPr>
                <w:p w14:paraId="472A1425" w14:textId="35A4B303" w:rsidR="004C2879" w:rsidRDefault="004C2879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Jan’18 – Jun’18</w:t>
                  </w:r>
                </w:p>
              </w:tc>
              <w:tc>
                <w:tcPr>
                  <w:tcW w:w="2410" w:type="dxa"/>
                </w:tcPr>
                <w:p w14:paraId="3453A516" w14:textId="5BC387A7" w:rsidR="004C2879" w:rsidRDefault="004C2879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Health </w:t>
                  </w:r>
                  <w:proofErr w:type="spellStart"/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>MedCare</w:t>
                  </w:r>
                  <w:proofErr w:type="spellEnd"/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 System - </w:t>
                  </w:r>
                </w:p>
              </w:tc>
              <w:tc>
                <w:tcPr>
                  <w:tcW w:w="2595" w:type="dxa"/>
                </w:tcPr>
                <w:p w14:paraId="4447D4E6" w14:textId="052AD49E" w:rsidR="004C2879" w:rsidRDefault="004C2879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Developed PowerShell script to generate inventory reports.</w:t>
                  </w:r>
                </w:p>
                <w:p w14:paraId="1E87F88D" w14:textId="63B79DBA" w:rsidR="004C2879" w:rsidRDefault="004C2879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 xml:space="preserve">Developed SharePoint modern site </w:t>
                  </w:r>
                  <w:r w:rsidR="00123151">
                    <w:t xml:space="preserve">to track </w:t>
                  </w:r>
                  <w:proofErr w:type="spellStart"/>
                  <w:r w:rsidR="00123151">
                    <w:t>MedCare</w:t>
                  </w:r>
                  <w:proofErr w:type="spellEnd"/>
                  <w:r w:rsidR="00123151">
                    <w:t xml:space="preserve"> </w:t>
                  </w:r>
                  <w:r w:rsidR="004F0F33">
                    <w:t>invoices.</w:t>
                  </w:r>
                </w:p>
                <w:p w14:paraId="14CDC762" w14:textId="77777777" w:rsidR="00123151" w:rsidRDefault="00123151" w:rsidP="00123151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Production movement planning and implementation</w:t>
                  </w:r>
                </w:p>
                <w:p w14:paraId="07F10813" w14:textId="5828566A" w:rsidR="00123151" w:rsidRDefault="00123151" w:rsidP="00E71DC6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</w:p>
              </w:tc>
            </w:tr>
            <w:tr w:rsidR="00123151" w14:paraId="04B22342" w14:textId="77777777" w:rsidTr="00A34D87">
              <w:tc>
                <w:tcPr>
                  <w:tcW w:w="1225" w:type="dxa"/>
                </w:tcPr>
                <w:p w14:paraId="6B9ACAC7" w14:textId="21FD29A9" w:rsidR="00123151" w:rsidRDefault="00123151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Mar’17 – Dec’17</w:t>
                  </w:r>
                </w:p>
              </w:tc>
              <w:tc>
                <w:tcPr>
                  <w:tcW w:w="2410" w:type="dxa"/>
                </w:tcPr>
                <w:p w14:paraId="2C6235EC" w14:textId="773801FC" w:rsidR="00123151" w:rsidRDefault="00123151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Six Sigma DRC - </w:t>
                  </w:r>
                </w:p>
              </w:tc>
              <w:tc>
                <w:tcPr>
                  <w:tcW w:w="2595" w:type="dxa"/>
                </w:tcPr>
                <w:p w14:paraId="063B8D3F" w14:textId="779BF3EE" w:rsidR="00123151" w:rsidRDefault="00123151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 xml:space="preserve">Implemented deep drive analysis with inventory report for source </w:t>
                  </w:r>
                  <w:r w:rsidR="004F0F33">
                    <w:t>LN.</w:t>
                  </w:r>
                </w:p>
                <w:p w14:paraId="61C1F03E" w14:textId="1A53821F" w:rsidR="00E71DC6" w:rsidRDefault="00E71DC6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Involved in Requirement Analysis, Design, Development, Application Maintenance, Quality Reviews</w:t>
                  </w:r>
                </w:p>
                <w:p w14:paraId="05B3FACF" w14:textId="638AE00B" w:rsidR="00123151" w:rsidRDefault="00123151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Prepared migration plan and Project plan</w:t>
                  </w:r>
                </w:p>
                <w:p w14:paraId="56C125F3" w14:textId="77777777" w:rsidR="00123151" w:rsidRDefault="00123151" w:rsidP="00123151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 w:rsidRPr="00224994">
                    <w:t>Manages project team task and deliveries and drives weekly meeting.</w:t>
                  </w:r>
                </w:p>
                <w:p w14:paraId="713EC233" w14:textId="77777777" w:rsidR="00123151" w:rsidRDefault="00E71DC6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Prepared Unit test cases and Unit Test Results</w:t>
                  </w:r>
                </w:p>
                <w:p w14:paraId="4EBB5B80" w14:textId="26CF13FE" w:rsidR="00E71DC6" w:rsidRDefault="00E71DC6" w:rsidP="00E71DC6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</w:p>
              </w:tc>
            </w:tr>
            <w:tr w:rsidR="00C8038A" w14:paraId="4EE53913" w14:textId="77777777" w:rsidTr="00A34D87">
              <w:tc>
                <w:tcPr>
                  <w:tcW w:w="1225" w:type="dxa"/>
                </w:tcPr>
                <w:p w14:paraId="133A39F2" w14:textId="1FEF6FB2" w:rsidR="00C8038A" w:rsidRDefault="00C8038A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Aug’16 – Feb’17</w:t>
                  </w:r>
                </w:p>
              </w:tc>
              <w:tc>
                <w:tcPr>
                  <w:tcW w:w="2410" w:type="dxa"/>
                </w:tcPr>
                <w:p w14:paraId="3BCDA87E" w14:textId="3AB1051A" w:rsidR="00C8038A" w:rsidRDefault="00C8038A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Deviation Application – </w:t>
                  </w:r>
                </w:p>
              </w:tc>
              <w:tc>
                <w:tcPr>
                  <w:tcW w:w="2595" w:type="dxa"/>
                </w:tcPr>
                <w:p w14:paraId="1689851A" w14:textId="1A412538" w:rsidR="00C8038A" w:rsidRDefault="00C8038A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Requirement analysis, Design and build of SharePoint teams site.</w:t>
                  </w:r>
                </w:p>
                <w:p w14:paraId="0FB3F265" w14:textId="77777777" w:rsidR="00C8038A" w:rsidRDefault="00C8038A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Project management activities, project plan and estimation</w:t>
                  </w:r>
                </w:p>
                <w:p w14:paraId="63CAD19E" w14:textId="77777777" w:rsidR="00C8038A" w:rsidRDefault="00C8038A" w:rsidP="00C8038A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lastRenderedPageBreak/>
                    <w:t>Production movement planning and implementation</w:t>
                  </w:r>
                </w:p>
                <w:p w14:paraId="5BC5D0B9" w14:textId="4A2D4433" w:rsidR="00C8038A" w:rsidRDefault="00C8038A" w:rsidP="00E71DC6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</w:p>
              </w:tc>
            </w:tr>
            <w:tr w:rsidR="00C8038A" w14:paraId="4EB23392" w14:textId="77777777" w:rsidTr="00A34D87">
              <w:tc>
                <w:tcPr>
                  <w:tcW w:w="1225" w:type="dxa"/>
                </w:tcPr>
                <w:p w14:paraId="032B919B" w14:textId="3F514F6B" w:rsidR="00C8038A" w:rsidRDefault="004F0F33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lastRenderedPageBreak/>
                    <w:t>Jun’15 – Jul’16</w:t>
                  </w:r>
                </w:p>
              </w:tc>
              <w:tc>
                <w:tcPr>
                  <w:tcW w:w="2410" w:type="dxa"/>
                </w:tcPr>
                <w:p w14:paraId="397DA3C7" w14:textId="341D874B" w:rsidR="00C8038A" w:rsidRDefault="004F0F33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</w:pPr>
                  <w:proofErr w:type="spellStart"/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>eRoom</w:t>
                  </w:r>
                  <w:proofErr w:type="spellEnd"/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 Automobiles – </w:t>
                  </w:r>
                </w:p>
              </w:tc>
              <w:tc>
                <w:tcPr>
                  <w:tcW w:w="2595" w:type="dxa"/>
                </w:tcPr>
                <w:p w14:paraId="7A41D5FE" w14:textId="77777777" w:rsidR="00C8038A" w:rsidRDefault="004F0F33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 xml:space="preserve">Implemented data migration from </w:t>
                  </w:r>
                  <w:proofErr w:type="spellStart"/>
                  <w:r>
                    <w:t>eRoom</w:t>
                  </w:r>
                  <w:proofErr w:type="spellEnd"/>
                  <w:r>
                    <w:t xml:space="preserve"> to SharePoint using </w:t>
                  </w:r>
                  <w:proofErr w:type="spellStart"/>
                  <w:r>
                    <w:t>Tzunami</w:t>
                  </w:r>
                  <w:proofErr w:type="spellEnd"/>
                  <w:r>
                    <w:t xml:space="preserve"> tool</w:t>
                  </w:r>
                </w:p>
                <w:p w14:paraId="3A6DA13C" w14:textId="77777777" w:rsidR="004F0F33" w:rsidRDefault="004F0F33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Prepared Project planning and data migration strategy</w:t>
                  </w:r>
                </w:p>
                <w:p w14:paraId="2369FB0D" w14:textId="77777777" w:rsidR="004F0F33" w:rsidRDefault="004F0F33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 xml:space="preserve">Prepared Power BI reports for </w:t>
                  </w:r>
                  <w:proofErr w:type="spellStart"/>
                  <w:r>
                    <w:t>eRoom</w:t>
                  </w:r>
                  <w:proofErr w:type="spellEnd"/>
                  <w:r>
                    <w:t xml:space="preserve"> dashboard</w:t>
                  </w:r>
                </w:p>
                <w:p w14:paraId="2400D32D" w14:textId="4ACC8729" w:rsidR="004F0F33" w:rsidRDefault="004F0F33" w:rsidP="00E71DC6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</w:p>
              </w:tc>
            </w:tr>
            <w:tr w:rsidR="00E71DC6" w14:paraId="34A7A015" w14:textId="77777777" w:rsidTr="00A34D87">
              <w:tc>
                <w:tcPr>
                  <w:tcW w:w="1225" w:type="dxa"/>
                </w:tcPr>
                <w:p w14:paraId="7BC8BE69" w14:textId="33701B04" w:rsidR="00E71DC6" w:rsidRDefault="00E71DC6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Jan’15 – Jun’15</w:t>
                  </w:r>
                </w:p>
              </w:tc>
              <w:tc>
                <w:tcPr>
                  <w:tcW w:w="2410" w:type="dxa"/>
                </w:tcPr>
                <w:p w14:paraId="5F3DB036" w14:textId="6BDC21B5" w:rsidR="00E71DC6" w:rsidRDefault="00E71DC6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Intranet Site Modules – </w:t>
                  </w:r>
                </w:p>
              </w:tc>
              <w:tc>
                <w:tcPr>
                  <w:tcW w:w="2595" w:type="dxa"/>
                </w:tcPr>
                <w:p w14:paraId="16599343" w14:textId="77777777" w:rsidR="00E71DC6" w:rsidRDefault="00E71DC6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Have written customize methods to be used across all the web pages.</w:t>
                  </w:r>
                </w:p>
                <w:p w14:paraId="7A72A813" w14:textId="77777777" w:rsidR="00E71DC6" w:rsidRDefault="00E71DC6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Prepared Unit test cases and Unit Test Results and Code Review</w:t>
                  </w:r>
                </w:p>
                <w:p w14:paraId="7FB3DAE9" w14:textId="77777777" w:rsidR="00E71DC6" w:rsidRDefault="00E71DC6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proofErr w:type="spellStart"/>
                  <w:r>
                    <w:t>nvolved</w:t>
                  </w:r>
                  <w:proofErr w:type="spellEnd"/>
                  <w:r>
                    <w:t xml:space="preserve"> in the Entity Framework development.</w:t>
                  </w:r>
                </w:p>
                <w:p w14:paraId="5C9E0160" w14:textId="3AE85FE6" w:rsidR="00E71DC6" w:rsidRDefault="00E71DC6" w:rsidP="00E71DC6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</w:p>
              </w:tc>
            </w:tr>
            <w:tr w:rsidR="00E71DC6" w14:paraId="7C75CBE7" w14:textId="77777777" w:rsidTr="00A34D87">
              <w:tc>
                <w:tcPr>
                  <w:tcW w:w="1225" w:type="dxa"/>
                </w:tcPr>
                <w:p w14:paraId="22A8F326" w14:textId="51D36A11" w:rsidR="00E71DC6" w:rsidRDefault="00E71DC6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entury Gothic" w:hAnsi="Century Gothic" w:cs="Century Gothic"/>
                      <w:color w:val="000000"/>
                    </w:rPr>
                  </w:pPr>
                  <w:r>
                    <w:rPr>
                      <w:rFonts w:ascii="Century Gothic" w:eastAsia="Century Gothic" w:hAnsi="Century Gothic" w:cs="Century Gothic"/>
                      <w:color w:val="000000"/>
                    </w:rPr>
                    <w:t>Aug’13 – Dec’14</w:t>
                  </w:r>
                </w:p>
              </w:tc>
              <w:tc>
                <w:tcPr>
                  <w:tcW w:w="2410" w:type="dxa"/>
                </w:tcPr>
                <w:p w14:paraId="4684CF92" w14:textId="7706184F" w:rsidR="00E71DC6" w:rsidRDefault="00E71DC6" w:rsidP="006A67BE">
                  <w:p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</w:pPr>
                  <w:r>
                    <w:rPr>
                      <w:rFonts w:ascii="Century Gothic" w:eastAsia="Cambria" w:hAnsi="Century Gothic" w:cs="Cambria"/>
                      <w:b/>
                      <w:bCs/>
                      <w:color w:val="000000"/>
                    </w:rPr>
                    <w:t xml:space="preserve">Personnel Request System (PRS) – </w:t>
                  </w:r>
                </w:p>
              </w:tc>
              <w:tc>
                <w:tcPr>
                  <w:tcW w:w="2595" w:type="dxa"/>
                </w:tcPr>
                <w:p w14:paraId="4833A79C" w14:textId="77777777" w:rsidR="00E71DC6" w:rsidRDefault="00E71DC6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Involved in System Study, Requirement Analysis, Design, Development, Application Maintenance, Quality Reviews.</w:t>
                  </w:r>
                </w:p>
                <w:p w14:paraId="5829AA82" w14:textId="0C9689E6" w:rsidR="00E71DC6" w:rsidRDefault="00E71DC6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 xml:space="preserve">Provide Web services for </w:t>
                  </w:r>
                  <w:r w:rsidR="00A37B7F">
                    <w:t>development.</w:t>
                  </w:r>
                </w:p>
                <w:p w14:paraId="382E317A" w14:textId="77777777" w:rsidR="00A37B7F" w:rsidRDefault="00A37B7F" w:rsidP="00CF484C">
                  <w:pPr>
                    <w:pStyle w:val="ListParagraph"/>
                    <w:numPr>
                      <w:ilvl w:val="0"/>
                      <w:numId w:val="6"/>
                    </w:numPr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  <w:r>
                    <w:t>Client-side validation using JavaScript.</w:t>
                  </w:r>
                </w:p>
                <w:p w14:paraId="701BFAEA" w14:textId="0634F1D5" w:rsidR="00A37B7F" w:rsidRDefault="00A37B7F" w:rsidP="00A37B7F">
                  <w:pPr>
                    <w:pStyle w:val="ListParagraph"/>
                    <w:tabs>
                      <w:tab w:val="center" w:pos="3716"/>
                      <w:tab w:val="center" w:pos="5031"/>
                      <w:tab w:val="center" w:pos="7067"/>
                      <w:tab w:val="center" w:pos="9355"/>
                    </w:tabs>
                    <w:spacing w:line="259" w:lineRule="auto"/>
                    <w:ind w:left="362"/>
                  </w:pPr>
                </w:p>
              </w:tc>
            </w:tr>
          </w:tbl>
          <w:p w14:paraId="6F5BF660" w14:textId="734480CB" w:rsidR="00025FC1" w:rsidRPr="000603B7" w:rsidRDefault="00025FC1" w:rsidP="00CF484C">
            <w:pPr>
              <w:spacing w:after="16" w:line="250" w:lineRule="auto"/>
              <w:ind w:left="360" w:right="39"/>
              <w:rPr>
                <w:sz w:val="24"/>
                <w:szCs w:val="24"/>
              </w:rPr>
            </w:pPr>
          </w:p>
        </w:tc>
      </w:tr>
      <w:tr w:rsidR="00025FC1" w14:paraId="79D66723" w14:textId="77777777" w:rsidTr="00DC0BBB">
        <w:tc>
          <w:tcPr>
            <w:tcW w:w="3600" w:type="dxa"/>
          </w:tcPr>
          <w:p w14:paraId="4A1AACB2" w14:textId="77777777" w:rsidR="00025FC1" w:rsidRPr="004D3011" w:rsidRDefault="00025FC1" w:rsidP="00025FC1"/>
        </w:tc>
        <w:tc>
          <w:tcPr>
            <w:tcW w:w="720" w:type="dxa"/>
          </w:tcPr>
          <w:p w14:paraId="7C5FFB4E" w14:textId="77777777" w:rsidR="00025FC1" w:rsidRDefault="00025FC1" w:rsidP="00025FC1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3D0166ED" w14:textId="73DD8167" w:rsidR="00025FC1" w:rsidRPr="004D3011" w:rsidRDefault="00025FC1" w:rsidP="00025FC1">
            <w:pPr>
              <w:rPr>
                <w:color w:val="FFFFFF" w:themeColor="background1"/>
              </w:rPr>
            </w:pPr>
          </w:p>
        </w:tc>
      </w:tr>
    </w:tbl>
    <w:p w14:paraId="5A866A07" w14:textId="0A168D8D" w:rsidR="00D6422E" w:rsidRDefault="00D6422E"/>
    <w:p w14:paraId="1E411B1D" w14:textId="42B9E68D" w:rsidR="008E60DD" w:rsidRDefault="008E60DD"/>
    <w:p w14:paraId="70CE7FD8" w14:textId="3D0B6C64" w:rsidR="008E60DD" w:rsidRDefault="008E60DD"/>
    <w:p w14:paraId="7A4A19F5" w14:textId="07D2BFD9" w:rsidR="008E60DD" w:rsidRDefault="008E60DD"/>
    <w:p w14:paraId="606012CD" w14:textId="77777777" w:rsidR="008E60DD" w:rsidRPr="004D3011" w:rsidRDefault="008E60DD"/>
    <w:sectPr w:rsidR="008E60DD" w:rsidRPr="004D3011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155EC" w14:textId="77777777" w:rsidR="00E15BC9" w:rsidRDefault="00E15BC9" w:rsidP="000C45FF">
      <w:r>
        <w:separator/>
      </w:r>
    </w:p>
  </w:endnote>
  <w:endnote w:type="continuationSeparator" w:id="0">
    <w:p w14:paraId="27BB5F3F" w14:textId="77777777" w:rsidR="00E15BC9" w:rsidRDefault="00E15BC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B15CB3" w14:textId="77777777" w:rsidR="00E15BC9" w:rsidRDefault="00E15BC9" w:rsidP="000C45FF">
      <w:r>
        <w:separator/>
      </w:r>
    </w:p>
  </w:footnote>
  <w:footnote w:type="continuationSeparator" w:id="0">
    <w:p w14:paraId="7F4C775F" w14:textId="77777777" w:rsidR="00E15BC9" w:rsidRDefault="00E15BC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99BE01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79DF053" wp14:editId="21195BCC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7AA8"/>
    <w:multiLevelType w:val="hybridMultilevel"/>
    <w:tmpl w:val="B8FC27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13E8A"/>
    <w:multiLevelType w:val="hybridMultilevel"/>
    <w:tmpl w:val="ED080E4A"/>
    <w:lvl w:ilvl="0" w:tplc="F292911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86138D"/>
    <w:multiLevelType w:val="hybridMultilevel"/>
    <w:tmpl w:val="9026A03E"/>
    <w:lvl w:ilvl="0" w:tplc="40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862127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030371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B86639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DAC1CC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C60137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EEC6BA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72E7D8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D22A1A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251251"/>
    <w:multiLevelType w:val="hybridMultilevel"/>
    <w:tmpl w:val="A06832F0"/>
    <w:lvl w:ilvl="0" w:tplc="40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862127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030371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B86639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DAC1CC4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C60137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EEC6BA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72E7D8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D22A1A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5152534"/>
    <w:multiLevelType w:val="hybridMultilevel"/>
    <w:tmpl w:val="EE8C2F82"/>
    <w:lvl w:ilvl="0" w:tplc="F292911C">
      <w:start w:val="1"/>
      <w:numFmt w:val="bullet"/>
      <w:lvlText w:val="•"/>
      <w:lvlJc w:val="left"/>
      <w:pPr>
        <w:ind w:left="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EC2A3BE">
      <w:start w:val="1"/>
      <w:numFmt w:val="bullet"/>
      <w:lvlText w:val="o"/>
      <w:lvlJc w:val="left"/>
      <w:pPr>
        <w:ind w:left="11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290D860">
      <w:start w:val="1"/>
      <w:numFmt w:val="bullet"/>
      <w:lvlText w:val="▪"/>
      <w:lvlJc w:val="left"/>
      <w:pPr>
        <w:ind w:left="19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F3A5DC4">
      <w:start w:val="1"/>
      <w:numFmt w:val="bullet"/>
      <w:lvlText w:val="•"/>
      <w:lvlJc w:val="left"/>
      <w:pPr>
        <w:ind w:left="26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3A4B6D4">
      <w:start w:val="1"/>
      <w:numFmt w:val="bullet"/>
      <w:lvlText w:val="o"/>
      <w:lvlJc w:val="left"/>
      <w:pPr>
        <w:ind w:left="33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A68741A">
      <w:start w:val="1"/>
      <w:numFmt w:val="bullet"/>
      <w:lvlText w:val="▪"/>
      <w:lvlJc w:val="left"/>
      <w:pPr>
        <w:ind w:left="40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7709B4E">
      <w:start w:val="1"/>
      <w:numFmt w:val="bullet"/>
      <w:lvlText w:val="•"/>
      <w:lvlJc w:val="left"/>
      <w:pPr>
        <w:ind w:left="4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724D93E">
      <w:start w:val="1"/>
      <w:numFmt w:val="bullet"/>
      <w:lvlText w:val="o"/>
      <w:lvlJc w:val="left"/>
      <w:pPr>
        <w:ind w:left="5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5C6BD64">
      <w:start w:val="1"/>
      <w:numFmt w:val="bullet"/>
      <w:lvlText w:val="▪"/>
      <w:lvlJc w:val="left"/>
      <w:pPr>
        <w:ind w:left="62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494DD4"/>
    <w:multiLevelType w:val="hybridMultilevel"/>
    <w:tmpl w:val="11D2E21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911138"/>
    <w:multiLevelType w:val="hybridMultilevel"/>
    <w:tmpl w:val="AA061798"/>
    <w:lvl w:ilvl="0" w:tplc="F292911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168AD"/>
    <w:multiLevelType w:val="hybridMultilevel"/>
    <w:tmpl w:val="FFD8C60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C3"/>
    <w:rsid w:val="00005432"/>
    <w:rsid w:val="00025FC1"/>
    <w:rsid w:val="00036450"/>
    <w:rsid w:val="000603B7"/>
    <w:rsid w:val="00094499"/>
    <w:rsid w:val="00096BC3"/>
    <w:rsid w:val="000C45FF"/>
    <w:rsid w:val="000E3FD1"/>
    <w:rsid w:val="00112054"/>
    <w:rsid w:val="00123151"/>
    <w:rsid w:val="001525E1"/>
    <w:rsid w:val="00180329"/>
    <w:rsid w:val="0019001F"/>
    <w:rsid w:val="001A74A5"/>
    <w:rsid w:val="001B2ABD"/>
    <w:rsid w:val="001E0391"/>
    <w:rsid w:val="001E1759"/>
    <w:rsid w:val="001F1ECC"/>
    <w:rsid w:val="001F2A57"/>
    <w:rsid w:val="00224994"/>
    <w:rsid w:val="002400EB"/>
    <w:rsid w:val="00246BA9"/>
    <w:rsid w:val="00256CF7"/>
    <w:rsid w:val="00281FD5"/>
    <w:rsid w:val="00291C94"/>
    <w:rsid w:val="002F6DCA"/>
    <w:rsid w:val="0030481B"/>
    <w:rsid w:val="003156FC"/>
    <w:rsid w:val="003254B5"/>
    <w:rsid w:val="00330572"/>
    <w:rsid w:val="003637D9"/>
    <w:rsid w:val="00365FD2"/>
    <w:rsid w:val="0037121F"/>
    <w:rsid w:val="003A6B7D"/>
    <w:rsid w:val="003B06CA"/>
    <w:rsid w:val="004071FC"/>
    <w:rsid w:val="00445947"/>
    <w:rsid w:val="00453EFD"/>
    <w:rsid w:val="00455BC3"/>
    <w:rsid w:val="004813B3"/>
    <w:rsid w:val="00496591"/>
    <w:rsid w:val="004B6264"/>
    <w:rsid w:val="004C2879"/>
    <w:rsid w:val="004C63E4"/>
    <w:rsid w:val="004D3011"/>
    <w:rsid w:val="004F0F33"/>
    <w:rsid w:val="005262AC"/>
    <w:rsid w:val="005354E3"/>
    <w:rsid w:val="005B52AA"/>
    <w:rsid w:val="005E1770"/>
    <w:rsid w:val="005E39D5"/>
    <w:rsid w:val="00600670"/>
    <w:rsid w:val="0062123A"/>
    <w:rsid w:val="00646E75"/>
    <w:rsid w:val="006771D0"/>
    <w:rsid w:val="006A67BE"/>
    <w:rsid w:val="00715FCB"/>
    <w:rsid w:val="00743101"/>
    <w:rsid w:val="00764426"/>
    <w:rsid w:val="007775E1"/>
    <w:rsid w:val="007867A0"/>
    <w:rsid w:val="007927F5"/>
    <w:rsid w:val="007A017C"/>
    <w:rsid w:val="00802CA0"/>
    <w:rsid w:val="00834DD5"/>
    <w:rsid w:val="008C5D41"/>
    <w:rsid w:val="008E60DD"/>
    <w:rsid w:val="009260CD"/>
    <w:rsid w:val="00952C25"/>
    <w:rsid w:val="00957445"/>
    <w:rsid w:val="009926DA"/>
    <w:rsid w:val="009A14CB"/>
    <w:rsid w:val="009A3A97"/>
    <w:rsid w:val="009A3DC3"/>
    <w:rsid w:val="009C13CB"/>
    <w:rsid w:val="00A2118D"/>
    <w:rsid w:val="00A34D87"/>
    <w:rsid w:val="00A37B7F"/>
    <w:rsid w:val="00AC04D8"/>
    <w:rsid w:val="00AD76E2"/>
    <w:rsid w:val="00AE5BE4"/>
    <w:rsid w:val="00B20152"/>
    <w:rsid w:val="00B359E4"/>
    <w:rsid w:val="00B57D98"/>
    <w:rsid w:val="00B70850"/>
    <w:rsid w:val="00B912B5"/>
    <w:rsid w:val="00BA10F1"/>
    <w:rsid w:val="00BA2F4A"/>
    <w:rsid w:val="00BE102C"/>
    <w:rsid w:val="00BF7FD5"/>
    <w:rsid w:val="00C027BD"/>
    <w:rsid w:val="00C03746"/>
    <w:rsid w:val="00C066B6"/>
    <w:rsid w:val="00C37BA1"/>
    <w:rsid w:val="00C4674C"/>
    <w:rsid w:val="00C506CF"/>
    <w:rsid w:val="00C72BED"/>
    <w:rsid w:val="00C8038A"/>
    <w:rsid w:val="00C87508"/>
    <w:rsid w:val="00C9367F"/>
    <w:rsid w:val="00C9578B"/>
    <w:rsid w:val="00CB0055"/>
    <w:rsid w:val="00CC56E2"/>
    <w:rsid w:val="00CD47C0"/>
    <w:rsid w:val="00CF484C"/>
    <w:rsid w:val="00D2522B"/>
    <w:rsid w:val="00D33EAC"/>
    <w:rsid w:val="00D422DE"/>
    <w:rsid w:val="00D5459D"/>
    <w:rsid w:val="00D6422E"/>
    <w:rsid w:val="00D833C5"/>
    <w:rsid w:val="00D96821"/>
    <w:rsid w:val="00DA1F4D"/>
    <w:rsid w:val="00DD172A"/>
    <w:rsid w:val="00DF1D67"/>
    <w:rsid w:val="00E15BC9"/>
    <w:rsid w:val="00E25A26"/>
    <w:rsid w:val="00E4381A"/>
    <w:rsid w:val="00E55D74"/>
    <w:rsid w:val="00E71DC6"/>
    <w:rsid w:val="00E90820"/>
    <w:rsid w:val="00EE389C"/>
    <w:rsid w:val="00F432D0"/>
    <w:rsid w:val="00F60274"/>
    <w:rsid w:val="00F76DB0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8F295F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C0374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53E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3EF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3E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3E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3E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Thirub4u@gmail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482077\AppData\Local\Microsoft\Office\16.0\DTS\en-US%7b0292C813-1080-469E-8433-E7E28BB4256A%7d\%7b63CB61F6-7141-4B8F-BB20-2490642D14E2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9215171004387805"/>
          <c:y val="0"/>
          <c:w val="0.57847977399771577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Project Management</c:v>
                </c:pt>
                <c:pt idx="1">
                  <c:v>MS Power Tools</c:v>
                </c:pt>
                <c:pt idx="2">
                  <c:v>CSOM/JSOM, Pnp</c:v>
                </c:pt>
                <c:pt idx="3">
                  <c:v>Azure</c:v>
                </c:pt>
                <c:pt idx="4">
                  <c:v>Office 365 Development</c:v>
                </c:pt>
                <c:pt idx="5">
                  <c:v>SharePoint Migration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0.75</c:v>
                </c:pt>
                <c:pt idx="1">
                  <c:v>0.7</c:v>
                </c:pt>
                <c:pt idx="2">
                  <c:v>0.6</c:v>
                </c:pt>
                <c:pt idx="3">
                  <c:v>0.6</c:v>
                </c:pt>
                <c:pt idx="4">
                  <c:v>0.7</c:v>
                </c:pt>
                <c:pt idx="5">
                  <c:v>0.75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3"/>
        <c:overlap val="8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>
          <a:outerShdw blurRad="50800" dist="50800" sx="1000" sy="1000" algn="ctr" rotWithShape="0">
            <a:srgbClr val="000000"/>
          </a:outerShdw>
        </a:effectLst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25316C6C8DB45AEBC02E107E64968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23DEDF-8C80-4344-93AC-552FBF972411}"/>
      </w:docPartPr>
      <w:docPartBody>
        <w:p w:rsidR="006D36C4" w:rsidRDefault="002F7014">
          <w:pPr>
            <w:pStyle w:val="625316C6C8DB45AEBC02E107E6496869"/>
          </w:pPr>
          <w:r w:rsidRPr="00CB0055">
            <w:t>Contact</w:t>
          </w:r>
        </w:p>
      </w:docPartBody>
    </w:docPart>
    <w:docPart>
      <w:docPartPr>
        <w:name w:val="34C2E5AB27C647C89AA20C191CAC9A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A3DDD-32F8-4170-936F-8362979E6CFA}"/>
      </w:docPartPr>
      <w:docPartBody>
        <w:p w:rsidR="006D36C4" w:rsidRDefault="002F7014">
          <w:pPr>
            <w:pStyle w:val="34C2E5AB27C647C89AA20C191CAC9A10"/>
          </w:pPr>
          <w:r w:rsidRPr="004D3011">
            <w:t>EMAIL:</w:t>
          </w:r>
        </w:p>
      </w:docPartBody>
    </w:docPart>
    <w:docPart>
      <w:docPartPr>
        <w:name w:val="268803BCD9274D21A2C6B16638D462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30D6B-DCBC-4689-80A6-4D5BF01E0092}"/>
      </w:docPartPr>
      <w:docPartBody>
        <w:p w:rsidR="006D36C4" w:rsidRDefault="002F7014">
          <w:pPr>
            <w:pStyle w:val="268803BCD9274D21A2C6B16638D4620A"/>
          </w:pPr>
          <w:r w:rsidRPr="00036450">
            <w:t>WORK EXPERIENCE</w:t>
          </w:r>
        </w:p>
      </w:docPartBody>
    </w:docPart>
    <w:docPart>
      <w:docPartPr>
        <w:name w:val="C8FB454B27AA4B52925F9507CD43B5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500193-7364-46EB-97D9-45AF46189FB0}"/>
      </w:docPartPr>
      <w:docPartBody>
        <w:p w:rsidR="006D36C4" w:rsidRDefault="002F7014">
          <w:pPr>
            <w:pStyle w:val="C8FB454B27AA4B52925F9507CD43B573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C4"/>
    <w:rsid w:val="000A693F"/>
    <w:rsid w:val="002F7014"/>
    <w:rsid w:val="004025AF"/>
    <w:rsid w:val="006D36C4"/>
    <w:rsid w:val="00874404"/>
    <w:rsid w:val="009A4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9A4AB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5316C6C8DB45AEBC02E107E6496869">
    <w:name w:val="625316C6C8DB45AEBC02E107E6496869"/>
  </w:style>
  <w:style w:type="paragraph" w:customStyle="1" w:styleId="34C2E5AB27C647C89AA20C191CAC9A10">
    <w:name w:val="34C2E5AB27C647C89AA20C191CAC9A10"/>
  </w:style>
  <w:style w:type="character" w:styleId="Hyperlink">
    <w:name w:val="Hyperlink"/>
    <w:basedOn w:val="DefaultParagraphFont"/>
    <w:uiPriority w:val="99"/>
    <w:unhideWhenUsed/>
    <w:rsid w:val="006D36C4"/>
    <w:rPr>
      <w:color w:val="C45911" w:themeColor="accent2" w:themeShade="BF"/>
      <w:u w:val="single"/>
    </w:rPr>
  </w:style>
  <w:style w:type="paragraph" w:customStyle="1" w:styleId="268803BCD9274D21A2C6B16638D4620A">
    <w:name w:val="268803BCD9274D21A2C6B16638D4620A"/>
  </w:style>
  <w:style w:type="character" w:customStyle="1" w:styleId="Heading2Char">
    <w:name w:val="Heading 2 Char"/>
    <w:basedOn w:val="DefaultParagraphFont"/>
    <w:link w:val="Heading2"/>
    <w:uiPriority w:val="9"/>
    <w:rsid w:val="009A4ABF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C8FB454B27AA4B52925F9507CD43B573">
    <w:name w:val="C8FB454B27AA4B52925F9507CD43B5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{63CB61F6-7141-4B8F-BB20-2490642D14E2}tf00546271_win32</Template>
  <TotalTime>0</TotalTime>
  <Pages>4</Pages>
  <Words>828</Words>
  <Characters>4721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2021-03-12T06:53:00Z</dcterms:created>
  <dcterms:modified xsi:type="dcterms:W3CDTF">2021-03-16T10:57:00Z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